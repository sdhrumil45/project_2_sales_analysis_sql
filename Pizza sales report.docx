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2F2F2" w:themeColor="background1" w:themeShade="F2"/>
  <w:body>
    <w:tbl>
      <w:tblPr>
        <w:tblStyle w:val="PlainTable4"/>
        <w:tblpPr w:leftFromText="180" w:rightFromText="180" w:vertAnchor="text" w:horzAnchor="page" w:tblpX="841" w:tblpY="10467"/>
        <w:tblW w:w="9454" w:type="dxa"/>
        <w:tblLook w:val="04A0" w:firstRow="1" w:lastRow="0" w:firstColumn="1" w:lastColumn="0" w:noHBand="0" w:noVBand="1"/>
      </w:tblPr>
      <w:tblGrid>
        <w:gridCol w:w="9454"/>
      </w:tblGrid>
      <w:tr w:rsidR="000F1DCE" w14:paraId="6864751E" w14:textId="77777777" w:rsidTr="00D506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4" w:type="dxa"/>
            <w:shd w:val="clear" w:color="auto" w:fill="auto"/>
            <w:vAlign w:val="bottom"/>
          </w:tcPr>
          <w:p w14:paraId="63344C6A" w14:textId="3C9995BD" w:rsidR="000F1DCE" w:rsidRPr="00616989" w:rsidRDefault="000F1DCE" w:rsidP="00CB4A4D">
            <w:pPr>
              <w:spacing w:after="200"/>
              <w:rPr>
                <w:smallCaps/>
              </w:rPr>
            </w:pPr>
          </w:p>
        </w:tc>
      </w:tr>
      <w:tr w:rsidR="000F1DCE" w14:paraId="72DD75C4" w14:textId="77777777" w:rsidTr="00D5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4" w:type="dxa"/>
            <w:shd w:val="clear" w:color="auto" w:fill="auto"/>
          </w:tcPr>
          <w:p w14:paraId="70EDEE57" w14:textId="6B124E05" w:rsidR="000F1DCE" w:rsidRPr="00616989" w:rsidRDefault="000F1DCE" w:rsidP="00CB4A4D">
            <w:pPr>
              <w:spacing w:after="200"/>
              <w:rPr>
                <w:smallCaps/>
              </w:rPr>
            </w:pPr>
          </w:p>
        </w:tc>
      </w:tr>
    </w:tbl>
    <w:tbl>
      <w:tblPr>
        <w:tblStyle w:val="PlainTable4"/>
        <w:tblpPr w:leftFromText="180" w:rightFromText="180" w:vertAnchor="text" w:horzAnchor="margin" w:tblpY="-1143"/>
        <w:tblW w:w="9543" w:type="dxa"/>
        <w:tblLook w:val="04A0" w:firstRow="1" w:lastRow="0" w:firstColumn="1" w:lastColumn="0" w:noHBand="0" w:noVBand="1"/>
      </w:tblPr>
      <w:tblGrid>
        <w:gridCol w:w="9543"/>
      </w:tblGrid>
      <w:tr w:rsidR="00D5062C" w14:paraId="13F51CC2" w14:textId="77777777" w:rsidTr="00D506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43" w:type="dxa"/>
            <w:shd w:val="clear" w:color="auto" w:fill="auto"/>
          </w:tcPr>
          <w:p w14:paraId="5755DC66" w14:textId="77777777" w:rsidR="00D5062C" w:rsidRPr="00616989" w:rsidRDefault="00D5062C" w:rsidP="00D5062C">
            <w:pPr>
              <w:spacing w:after="200"/>
              <w:rPr>
                <w:smallCaps/>
              </w:rPr>
            </w:pPr>
            <w:r w:rsidRPr="00616989">
              <w:rPr>
                <w:smallCaps/>
                <w:noProof/>
              </w:rPr>
              <mc:AlternateContent>
                <mc:Choice Requires="wps">
                  <w:drawing>
                    <wp:inline distT="0" distB="0" distL="0" distR="0" wp14:anchorId="3D5D00F0" wp14:editId="5FF88176">
                      <wp:extent cx="5617029" cy="690466"/>
                      <wp:effectExtent l="0" t="0" r="0" b="0"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7029" cy="6904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EE984F" w14:textId="77777777" w:rsidR="00D5062C" w:rsidRPr="00D5062C" w:rsidRDefault="00D5062C" w:rsidP="00D5062C">
                                  <w:pPr>
                                    <w:pStyle w:val="Subtitle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  <w:r w:rsidRPr="00D5062C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"Pizza sales analysis Using SQL"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D5D00F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6" type="#_x0000_t202" style="width:442.3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" filled="f" stroked="f">
                      <v:textbox>
                        <w:txbxContent>
                          <w:p w14:paraId="37EE984F" w14:textId="77777777" w:rsidR="00D5062C" w:rsidRPr="00D5062C" w:rsidRDefault="00D5062C" w:rsidP="00D5062C">
                            <w:pPr>
                              <w:pStyle w:val="Subtitle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D5062C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"Pizza sales analysis Using SQL"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sdt>
      <w:sdtPr>
        <w:rPr>
          <w:b/>
        </w:rPr>
        <w:id w:val="805429490"/>
        <w:docPartObj>
          <w:docPartGallery w:val="Cover Pages"/>
          <w:docPartUnique/>
        </w:docPartObj>
      </w:sdtPr>
      <w:sdtContent>
        <w:p w14:paraId="604EC13B" w14:textId="753A45D1" w:rsidR="00CB4A4D" w:rsidRDefault="00F77860">
          <w:pPr>
            <w:spacing w:after="200"/>
            <w:rPr>
              <w:b/>
              <w:noProof/>
            </w:rPr>
          </w:pPr>
          <w:r>
            <w:rPr>
              <w:b/>
              <w:noProof/>
            </w:rPr>
            <w:drawing>
              <wp:anchor distT="0" distB="0" distL="114300" distR="114300" simplePos="0" relativeHeight="251658240" behindDoc="1" locked="0" layoutInCell="1" allowOverlap="1" wp14:anchorId="0D1B42C8" wp14:editId="30A5E01F">
                <wp:simplePos x="0" y="0"/>
                <wp:positionH relativeFrom="page">
                  <wp:align>right</wp:align>
                </wp:positionH>
                <wp:positionV relativeFrom="paragraph">
                  <wp:posOffset>177282</wp:posOffset>
                </wp:positionV>
                <wp:extent cx="7772400" cy="5168861"/>
                <wp:effectExtent l="0" t="0" r="0" b="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/>
                        <pic:cNvPicPr/>
                      </pic:nvPicPr>
                      <pic:blipFill>
                        <a:blip r:embed="rId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saturation sat="66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51688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B4A4D">
            <w:rPr>
              <w:b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76EF5B1" wp14:editId="23784E18">
                    <wp:simplePos x="0" y="0"/>
                    <wp:positionH relativeFrom="column">
                      <wp:posOffset>-898634</wp:posOffset>
                    </wp:positionH>
                    <wp:positionV relativeFrom="paragraph">
                      <wp:posOffset>-961696</wp:posOffset>
                    </wp:positionV>
                    <wp:extent cx="7776210" cy="1119352"/>
                    <wp:effectExtent l="0" t="0" r="0" b="5080"/>
                    <wp:wrapNone/>
                    <wp:docPr id="10" name="Rectangle 10" descr="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6210" cy="1119352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15AC593" id="Rectangle 10" o:spid="_x0000_s1026" alt="rectangle" style="position:absolute;margin-left:-70.75pt;margin-top:-75.7pt;width:612.3pt;height:88.1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" fillcolor="#008890 [3204]" stroked="f" strokeweight="1pt"/>
                </w:pict>
              </mc:Fallback>
            </mc:AlternateContent>
          </w:r>
        </w:p>
        <w:p w14:paraId="3D6B22C2" w14:textId="7AF13A32" w:rsidR="00AF58E8" w:rsidRDefault="00D5062C">
          <w:pPr>
            <w:spacing w:after="200"/>
            <w:rPr>
              <w:b/>
            </w:rPr>
          </w:pPr>
          <w:r>
            <w:rPr>
              <w:b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1ADD064" wp14:editId="4B5EA0D5">
                    <wp:simplePos x="0" y="0"/>
                    <wp:positionH relativeFrom="page">
                      <wp:posOffset>139959</wp:posOffset>
                    </wp:positionH>
                    <wp:positionV relativeFrom="page">
                      <wp:posOffset>6382139</wp:posOffset>
                    </wp:positionV>
                    <wp:extent cx="7427168" cy="3433665"/>
                    <wp:effectExtent l="0" t="0" r="0" b="0"/>
                    <wp:wrapNone/>
                    <wp:docPr id="1202839193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27168" cy="34336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BC6CBE" w14:textId="44AC60FE" w:rsidR="00AF58E8" w:rsidRPr="002C1E1D" w:rsidRDefault="00AF58E8" w:rsidP="00AF58E8">
                                <w:pPr>
                                  <w:rPr>
                                    <w:rFonts w:ascii="Franklin Gothic Demi Cond" w:hAnsi="Franklin Gothic Demi Cond"/>
                                    <w:color w:val="F8F8F8"/>
                                    <w:sz w:val="40"/>
                                    <w:szCs w:val="40"/>
                                    <w:u w:val="single"/>
                                  </w:rPr>
                                </w:pPr>
                                <w:r w:rsidRPr="002C1E1D">
                                  <w:rPr>
                                    <w:rFonts w:ascii="Franklin Gothic Demi Cond" w:hAnsi="Franklin Gothic Demi Cond"/>
                                    <w:color w:val="F8F8F8"/>
                                    <w:sz w:val="40"/>
                                    <w:szCs w:val="40"/>
                                    <w:u w:val="single"/>
                                  </w:rPr>
                                  <w:t>Objective :-</w:t>
                                </w:r>
                              </w:p>
                              <w:p w14:paraId="27673BAC" w14:textId="3A3E9A91" w:rsidR="00AF58E8" w:rsidRPr="002C1E1D" w:rsidRDefault="00AF58E8" w:rsidP="00AF58E8">
                                <w:pPr>
                                  <w:rPr>
                                    <w:rFonts w:ascii="Franklin Gothic Book" w:hAnsi="Franklin Gothic Book"/>
                                    <w:color w:val="F8F8F8"/>
                                    <w:sz w:val="32"/>
                                    <w:szCs w:val="32"/>
                                  </w:rPr>
                                </w:pPr>
                                <w:r w:rsidRPr="002C1E1D">
                                  <w:rPr>
                                    <w:rFonts w:ascii="Franklin Gothic Book" w:hAnsi="Franklin Gothic Book"/>
                                    <w:color w:val="F8F8F8"/>
                                    <w:sz w:val="32"/>
                                    <w:szCs w:val="32"/>
                                  </w:rPr>
                                  <w:t>"This project demonstrates my skills in SQL by analyzing, querying, and managing a sample database to extract meaningful insights."</w:t>
                                </w:r>
                              </w:p>
                              <w:p w14:paraId="3E68FAB8" w14:textId="77777777" w:rsidR="00AF58E8" w:rsidRPr="002C1E1D" w:rsidRDefault="00AF58E8" w:rsidP="00AF58E8">
                                <w:pPr>
                                  <w:rPr>
                                    <w:rFonts w:ascii="Franklin Gothic Demi Cond" w:hAnsi="Franklin Gothic Demi Cond"/>
                                    <w:color w:val="F8F8F8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5C673863" w14:textId="7911BAC7" w:rsidR="00AF58E8" w:rsidRPr="002C1E1D" w:rsidRDefault="00AF58E8" w:rsidP="00AF58E8">
                                <w:pPr>
                                  <w:rPr>
                                    <w:rFonts w:ascii="Franklin Gothic Demi Cond" w:hAnsi="Franklin Gothic Demi Cond"/>
                                    <w:color w:val="F8F8F8"/>
                                    <w:sz w:val="40"/>
                                    <w:szCs w:val="40"/>
                                    <w:u w:val="single"/>
                                  </w:rPr>
                                </w:pPr>
                                <w:r w:rsidRPr="002C1E1D">
                                  <w:rPr>
                                    <w:rFonts w:ascii="Franklin Gothic Demi Cond" w:hAnsi="Franklin Gothic Demi Cond"/>
                                    <w:color w:val="F8F8F8"/>
                                    <w:sz w:val="40"/>
                                    <w:szCs w:val="40"/>
                                    <w:u w:val="single"/>
                                  </w:rPr>
                                  <w:t>Overview :-</w:t>
                                </w:r>
                              </w:p>
                              <w:p w14:paraId="194FD90E" w14:textId="225C3FAE" w:rsidR="00D5062C" w:rsidRPr="002C1E1D" w:rsidRDefault="00AF58E8" w:rsidP="00AF58E8">
                                <w:pPr>
                                  <w:rPr>
                                    <w:rFonts w:ascii="Franklin Gothic Book" w:hAnsi="Franklin Gothic Book"/>
                                    <w:color w:val="F8F8F8"/>
                                    <w:sz w:val="32"/>
                                    <w:szCs w:val="32"/>
                                  </w:rPr>
                                </w:pPr>
                                <w:r w:rsidRPr="002C1E1D">
                                  <w:rPr>
                                    <w:rFonts w:ascii="Franklin Gothic Book" w:hAnsi="Franklin Gothic Book"/>
                                    <w:color w:val="F8F8F8"/>
                                    <w:sz w:val="32"/>
                                    <w:szCs w:val="32"/>
                                  </w:rPr>
                                  <w:t>"In this project, I showcase my SQL proficiency through complex queries, data manipulation techniques,  and database management. The dataset used represents sales data, and I applied various SQL functions such as joins, subqueries, aggregation, and data transformation."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1ADD064" id="Text Box 1" o:spid="_x0000_s1027" type="#_x0000_t202" style="position:absolute;margin-left:11pt;margin-top:502.55pt;width:584.8pt;height:270.3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" filled="f" stroked="f" strokeweight=".5pt">
                    <v:textbox>
                      <w:txbxContent>
                        <w:p w14:paraId="0EBC6CBE" w14:textId="44AC60FE" w:rsidR="00AF58E8" w:rsidRPr="002C1E1D" w:rsidRDefault="00AF58E8" w:rsidP="00AF58E8">
                          <w:pPr>
                            <w:rPr>
                              <w:rFonts w:ascii="Franklin Gothic Demi Cond" w:hAnsi="Franklin Gothic Demi Cond"/>
                              <w:color w:val="F8F8F8"/>
                              <w:sz w:val="40"/>
                              <w:szCs w:val="40"/>
                              <w:u w:val="single"/>
                            </w:rPr>
                          </w:pPr>
                          <w:r w:rsidRPr="002C1E1D">
                            <w:rPr>
                              <w:rFonts w:ascii="Franklin Gothic Demi Cond" w:hAnsi="Franklin Gothic Demi Cond"/>
                              <w:color w:val="F8F8F8"/>
                              <w:sz w:val="40"/>
                              <w:szCs w:val="40"/>
                              <w:u w:val="single"/>
                            </w:rPr>
                            <w:t>Objective :-</w:t>
                          </w:r>
                        </w:p>
                        <w:p w14:paraId="27673BAC" w14:textId="3A3E9A91" w:rsidR="00AF58E8" w:rsidRPr="002C1E1D" w:rsidRDefault="00AF58E8" w:rsidP="00AF58E8">
                          <w:pPr>
                            <w:rPr>
                              <w:rFonts w:ascii="Franklin Gothic Book" w:hAnsi="Franklin Gothic Book"/>
                              <w:color w:val="F8F8F8"/>
                              <w:sz w:val="32"/>
                              <w:szCs w:val="32"/>
                            </w:rPr>
                          </w:pPr>
                          <w:r w:rsidRPr="002C1E1D">
                            <w:rPr>
                              <w:rFonts w:ascii="Franklin Gothic Book" w:hAnsi="Franklin Gothic Book"/>
                              <w:color w:val="F8F8F8"/>
                              <w:sz w:val="32"/>
                              <w:szCs w:val="32"/>
                            </w:rPr>
                            <w:t>"This project demonstrates my skills in SQL by analyzing, querying, and managing a sample database to extract meaningful insights."</w:t>
                          </w:r>
                        </w:p>
                        <w:p w14:paraId="3E68FAB8" w14:textId="77777777" w:rsidR="00AF58E8" w:rsidRPr="002C1E1D" w:rsidRDefault="00AF58E8" w:rsidP="00AF58E8">
                          <w:pPr>
                            <w:rPr>
                              <w:rFonts w:ascii="Franklin Gothic Demi Cond" w:hAnsi="Franklin Gothic Demi Cond"/>
                              <w:color w:val="F8F8F8"/>
                              <w:sz w:val="36"/>
                              <w:szCs w:val="36"/>
                            </w:rPr>
                          </w:pPr>
                        </w:p>
                        <w:p w14:paraId="5C673863" w14:textId="7911BAC7" w:rsidR="00AF58E8" w:rsidRPr="002C1E1D" w:rsidRDefault="00AF58E8" w:rsidP="00AF58E8">
                          <w:pPr>
                            <w:rPr>
                              <w:rFonts w:ascii="Franklin Gothic Demi Cond" w:hAnsi="Franklin Gothic Demi Cond"/>
                              <w:color w:val="F8F8F8"/>
                              <w:sz w:val="40"/>
                              <w:szCs w:val="40"/>
                              <w:u w:val="single"/>
                            </w:rPr>
                          </w:pPr>
                          <w:r w:rsidRPr="002C1E1D">
                            <w:rPr>
                              <w:rFonts w:ascii="Franklin Gothic Demi Cond" w:hAnsi="Franklin Gothic Demi Cond"/>
                              <w:color w:val="F8F8F8"/>
                              <w:sz w:val="40"/>
                              <w:szCs w:val="40"/>
                              <w:u w:val="single"/>
                            </w:rPr>
                            <w:t>Overview :-</w:t>
                          </w:r>
                        </w:p>
                        <w:p w14:paraId="194FD90E" w14:textId="225C3FAE" w:rsidR="00D5062C" w:rsidRPr="002C1E1D" w:rsidRDefault="00AF58E8" w:rsidP="00AF58E8">
                          <w:pPr>
                            <w:rPr>
                              <w:rFonts w:ascii="Franklin Gothic Book" w:hAnsi="Franklin Gothic Book"/>
                              <w:color w:val="F8F8F8"/>
                              <w:sz w:val="32"/>
                              <w:szCs w:val="32"/>
                            </w:rPr>
                          </w:pPr>
                          <w:r w:rsidRPr="002C1E1D">
                            <w:rPr>
                              <w:rFonts w:ascii="Franklin Gothic Book" w:hAnsi="Franklin Gothic Book"/>
                              <w:color w:val="F8F8F8"/>
                              <w:sz w:val="32"/>
                              <w:szCs w:val="32"/>
                            </w:rPr>
                            <w:t>"In this project, I showcase my SQL proficiency through complex queries, data manipulation techniques,  and database management. The dataset used represents sales data, and I applied various SQL functions such as joins, subqueries, aggregation, and data transformation."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B4A4D">
            <w:rPr>
              <w:b/>
              <w:noProof/>
            </w:rPr>
            <mc:AlternateContent>
              <mc:Choice Requires="wps">
                <w:drawing>
                  <wp:anchor distT="0" distB="0" distL="114300" distR="114300" simplePos="0" relativeHeight="251657215" behindDoc="1" locked="0" layoutInCell="1" allowOverlap="1" wp14:anchorId="52AFADFD" wp14:editId="21034B0A">
                    <wp:simplePos x="0" y="0"/>
                    <wp:positionH relativeFrom="column">
                      <wp:posOffset>-898634</wp:posOffset>
                    </wp:positionH>
                    <wp:positionV relativeFrom="paragraph">
                      <wp:posOffset>4872530</wp:posOffset>
                    </wp:positionV>
                    <wp:extent cx="7776210" cy="4272762"/>
                    <wp:effectExtent l="0" t="0" r="0" b="0"/>
                    <wp:wrapNone/>
                    <wp:docPr id="8" name="Rectangle 8" descr="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6210" cy="4272762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46A1495" id="Rectangle 8" o:spid="_x0000_s1026" alt="rectangle" style="position:absolute;margin-left:-70.75pt;margin-top:383.65pt;width:612.3pt;height:336.45pt;z-index:-251659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" fillcolor="#404040 [2429]" stroked="f" strokeweight="1pt"/>
                </w:pict>
              </mc:Fallback>
            </mc:AlternateContent>
          </w:r>
          <w:r w:rsidR="00D73345">
            <w:rPr>
              <w:b/>
            </w:rPr>
            <w:t xml:space="preserve"> </w:t>
          </w:r>
          <w:r w:rsidR="00616989">
            <w:rPr>
              <w:b/>
            </w:rPr>
            <w:br w:type="page"/>
          </w:r>
        </w:p>
      </w:sdtContent>
    </w:sdt>
    <w:p w14:paraId="3AA58522" w14:textId="1D0CB70B" w:rsidR="00CC5E42" w:rsidRPr="00CC5E42" w:rsidRDefault="00AF58E8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  <w:r w:rsidRPr="00CC5E42"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lastRenderedPageBreak/>
        <w:t>Question No</w:t>
      </w:r>
      <w:r w:rsidR="00CC5E42" w:rsidRPr="00CC5E42"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 xml:space="preserve">.1 </w:t>
      </w:r>
    </w:p>
    <w:p w14:paraId="375B02D3" w14:textId="1C0861AF" w:rsidR="000F1DCE" w:rsidRDefault="00AF58E8">
      <w:pPr>
        <w:spacing w:after="200"/>
        <w:rPr>
          <w:rFonts w:ascii="Franklin Gothic Demi Cond" w:hAnsi="Franklin Gothic Demi Cond"/>
          <w:bCs/>
          <w:color w:val="016767" w:themeColor="text2" w:themeTint="E6"/>
          <w:sz w:val="32"/>
          <w:szCs w:val="32"/>
        </w:rPr>
      </w:pPr>
      <w:r w:rsidRPr="00AF58E8"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  <w:t>Retrieve the total number of orders placed</w:t>
      </w:r>
      <w:r w:rsidRPr="00AF58E8">
        <w:rPr>
          <w:rFonts w:ascii="Franklin Gothic Demi Cond" w:hAnsi="Franklin Gothic Demi Cond"/>
          <w:bCs/>
          <w:color w:val="016767" w:themeColor="text2" w:themeTint="E6"/>
          <w:sz w:val="32"/>
          <w:szCs w:val="32"/>
        </w:rPr>
        <w:t>.</w:t>
      </w:r>
    </w:p>
    <w:p w14:paraId="5ED7AB77" w14:textId="648D6A35" w:rsidR="00AF695F" w:rsidRDefault="00AF695F">
      <w:pPr>
        <w:spacing w:after="200"/>
        <w:rPr>
          <w:rFonts w:ascii="Franklin Gothic Demi Cond" w:hAnsi="Franklin Gothic Demi Cond"/>
          <w:bCs/>
          <w:color w:val="016767" w:themeColor="text2" w:themeTint="E6"/>
          <w:sz w:val="32"/>
          <w:szCs w:val="32"/>
        </w:rPr>
      </w:pPr>
    </w:p>
    <w:p w14:paraId="496452F8" w14:textId="3DD43D2F" w:rsidR="00AF695F" w:rsidRDefault="00F74136">
      <w:pPr>
        <w:spacing w:after="200"/>
        <w:rPr>
          <w:rFonts w:ascii="Franklin Gothic Demi Cond" w:hAnsi="Franklin Gothic Demi Cond"/>
          <w:bCs/>
          <w:color w:val="016767" w:themeColor="text2" w:themeTint="E6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8E7D48E" wp14:editId="13D5AFF3">
            <wp:simplePos x="0" y="0"/>
            <wp:positionH relativeFrom="margin">
              <wp:posOffset>-265430</wp:posOffset>
            </wp:positionH>
            <wp:positionV relativeFrom="page">
              <wp:posOffset>2432050</wp:posOffset>
            </wp:positionV>
            <wp:extent cx="6610985" cy="3910965"/>
            <wp:effectExtent l="0" t="0" r="0" b="0"/>
            <wp:wrapTopAndBottom/>
            <wp:docPr id="146408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84276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0772E" w14:textId="286ECDA7" w:rsidR="00AF4BC2" w:rsidRPr="00AF4BC2" w:rsidRDefault="00AF4BC2" w:rsidP="00AF4BC2">
      <w:pPr>
        <w:spacing w:after="200"/>
        <w:rPr>
          <w:rFonts w:ascii="Franklin Gothic Demi Cond" w:hAnsi="Franklin Gothic Demi Cond"/>
          <w:bCs/>
          <w:color w:val="016767" w:themeColor="text2" w:themeTint="E6"/>
          <w:sz w:val="32"/>
          <w:szCs w:val="32"/>
        </w:rPr>
      </w:pPr>
    </w:p>
    <w:p w14:paraId="1A82F6F5" w14:textId="77777777" w:rsidR="00AF4BC2" w:rsidRDefault="00AF4BC2" w:rsidP="00AF4BC2">
      <w:pPr>
        <w:rPr>
          <w:rFonts w:ascii="Franklin Gothic Demi Cond" w:hAnsi="Franklin Gothic Demi Cond"/>
          <w:sz w:val="32"/>
          <w:szCs w:val="32"/>
        </w:rPr>
      </w:pPr>
    </w:p>
    <w:p w14:paraId="2A75A08F" w14:textId="77777777" w:rsidR="00410E45" w:rsidRDefault="00410E45" w:rsidP="00AF4BC2">
      <w:pPr>
        <w:rPr>
          <w:rFonts w:ascii="Franklin Gothic Demi Cond" w:hAnsi="Franklin Gothic Demi Cond"/>
          <w:sz w:val="32"/>
          <w:szCs w:val="32"/>
        </w:rPr>
      </w:pPr>
    </w:p>
    <w:p w14:paraId="68F3CAB4" w14:textId="77777777" w:rsidR="00410E45" w:rsidRDefault="00410E45" w:rsidP="00AF4BC2">
      <w:pPr>
        <w:rPr>
          <w:rFonts w:ascii="Franklin Gothic Demi Cond" w:hAnsi="Franklin Gothic Demi Cond"/>
          <w:sz w:val="32"/>
          <w:szCs w:val="32"/>
        </w:rPr>
      </w:pPr>
    </w:p>
    <w:p w14:paraId="7F0B6054" w14:textId="77777777" w:rsidR="00410E45" w:rsidRDefault="00410E45" w:rsidP="00AF4BC2">
      <w:pPr>
        <w:rPr>
          <w:rFonts w:ascii="Franklin Gothic Demi Cond" w:hAnsi="Franklin Gothic Demi Cond"/>
          <w:sz w:val="32"/>
          <w:szCs w:val="32"/>
        </w:rPr>
      </w:pPr>
    </w:p>
    <w:p w14:paraId="07356F32" w14:textId="77777777" w:rsidR="00410E45" w:rsidRDefault="00410E45" w:rsidP="00AF4BC2">
      <w:pPr>
        <w:rPr>
          <w:rFonts w:ascii="Franklin Gothic Demi Cond" w:hAnsi="Franklin Gothic Demi Cond"/>
          <w:sz w:val="32"/>
          <w:szCs w:val="32"/>
        </w:rPr>
      </w:pPr>
    </w:p>
    <w:p w14:paraId="5DFE955E" w14:textId="77777777" w:rsidR="00410E45" w:rsidRDefault="00410E45" w:rsidP="00AF4BC2">
      <w:pPr>
        <w:rPr>
          <w:rFonts w:ascii="Franklin Gothic Demi Cond" w:hAnsi="Franklin Gothic Demi Cond"/>
          <w:sz w:val="32"/>
          <w:szCs w:val="32"/>
        </w:rPr>
      </w:pPr>
    </w:p>
    <w:p w14:paraId="63C058E2" w14:textId="77777777" w:rsidR="00410E45" w:rsidRPr="00AF4BC2" w:rsidRDefault="00410E45" w:rsidP="00AF4BC2">
      <w:pPr>
        <w:rPr>
          <w:rFonts w:ascii="Franklin Gothic Demi Cond" w:hAnsi="Franklin Gothic Demi Cond"/>
          <w:sz w:val="32"/>
          <w:szCs w:val="32"/>
        </w:rPr>
      </w:pPr>
    </w:p>
    <w:p w14:paraId="6C83229E" w14:textId="5583ADDA" w:rsidR="00AF4BC2" w:rsidRPr="00AF4BC2" w:rsidRDefault="00AF4BC2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  <w:r w:rsidRPr="00CC5E42"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Question No.</w:t>
      </w:r>
      <w:r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2</w:t>
      </w:r>
    </w:p>
    <w:p w14:paraId="5BC4596B" w14:textId="4DD7D627" w:rsidR="00AF4BC2" w:rsidRDefault="00AF4BC2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  <w:r w:rsidRPr="00AF4BC2"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  <w:t>Calculate the total revenue generated from pizza sales.</w:t>
      </w:r>
    </w:p>
    <w:p w14:paraId="6A5E0806" w14:textId="1879CC25" w:rsidR="00410E45" w:rsidRDefault="00410E45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6502EE8D" w14:textId="13996A95" w:rsidR="00410E45" w:rsidRDefault="00AF695F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F25587F" wp14:editId="7F9A8003">
            <wp:simplePos x="0" y="0"/>
            <wp:positionH relativeFrom="margin">
              <wp:align>left</wp:align>
            </wp:positionH>
            <wp:positionV relativeFrom="page">
              <wp:posOffset>3450227</wp:posOffset>
            </wp:positionV>
            <wp:extent cx="6638925" cy="4038600"/>
            <wp:effectExtent l="0" t="0" r="9525" b="0"/>
            <wp:wrapTopAndBottom/>
            <wp:docPr id="36268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862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96F05" w14:textId="77777777" w:rsidR="00410E45" w:rsidRDefault="00410E45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20CDF293" w14:textId="77777777" w:rsidR="00410E45" w:rsidRDefault="00410E45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36980A97" w14:textId="77777777" w:rsidR="006379F6" w:rsidRDefault="006379F6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7C09C348" w14:textId="1321D55D" w:rsidR="00410E45" w:rsidRDefault="00410E45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78D30CB2" w14:textId="77777777" w:rsidR="003917FD" w:rsidRPr="00AF4BC2" w:rsidRDefault="003917FD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22002EC3" w14:textId="5E375A03" w:rsidR="00AF4BC2" w:rsidRPr="006D4548" w:rsidRDefault="00AF4BC2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  <w:r w:rsidRPr="00CC5E42"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lastRenderedPageBreak/>
        <w:t>Question No.</w:t>
      </w:r>
      <w:r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3</w:t>
      </w:r>
    </w:p>
    <w:p w14:paraId="73342E41" w14:textId="7E44DDBB" w:rsidR="006D4548" w:rsidRDefault="006D4548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  <w:r w:rsidRPr="006D4548"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  <w:t>Identify the highest-priced pizza.</w:t>
      </w:r>
      <w:r w:rsidR="00AF695F">
        <w:rPr>
          <w:noProof/>
        </w:rPr>
        <w:drawing>
          <wp:anchor distT="0" distB="0" distL="114300" distR="114300" simplePos="0" relativeHeight="251667456" behindDoc="0" locked="0" layoutInCell="1" allowOverlap="1" wp14:anchorId="6EB7F6FA" wp14:editId="64E9F40F">
            <wp:simplePos x="0" y="0"/>
            <wp:positionH relativeFrom="margin">
              <wp:posOffset>-370114</wp:posOffset>
            </wp:positionH>
            <wp:positionV relativeFrom="margin">
              <wp:align>center</wp:align>
            </wp:positionV>
            <wp:extent cx="6705600" cy="4180840"/>
            <wp:effectExtent l="0" t="0" r="0" b="0"/>
            <wp:wrapTopAndBottom/>
            <wp:docPr id="205322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24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EB377" w14:textId="73CA8ECA" w:rsidR="006379F6" w:rsidRDefault="006379F6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45930174" w14:textId="77777777" w:rsidR="006379F6" w:rsidRDefault="006379F6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5652A6CC" w14:textId="77777777" w:rsidR="006379F6" w:rsidRDefault="006379F6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144AEE6C" w14:textId="77777777" w:rsidR="006379F6" w:rsidRDefault="006379F6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12805B7D" w14:textId="77777777" w:rsidR="006379F6" w:rsidRDefault="006379F6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4F9956FD" w14:textId="77777777" w:rsidR="006379F6" w:rsidRDefault="006379F6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64B3C5CE" w14:textId="77777777" w:rsidR="006379F6" w:rsidRDefault="006379F6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03A9EF23" w14:textId="77777777" w:rsidR="00DC11A9" w:rsidRPr="00AF4BC2" w:rsidRDefault="00DC11A9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5D8914A4" w14:textId="22678676" w:rsidR="00AF4BC2" w:rsidRPr="00DC11A9" w:rsidRDefault="00AF4BC2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  <w:r w:rsidRPr="00CC5E42"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lastRenderedPageBreak/>
        <w:t>Question No.</w:t>
      </w:r>
      <w:r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4</w:t>
      </w:r>
    </w:p>
    <w:p w14:paraId="67AC10C9" w14:textId="261536EB" w:rsidR="006801C4" w:rsidRDefault="006801C4" w:rsidP="006801C4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  <w:r w:rsidRPr="006801C4">
        <w:rPr>
          <w:rFonts w:ascii="Calibri" w:eastAsia="Calibri" w:hAnsi="Calibri" w:cs="Calibri"/>
          <w:color w:val="auto"/>
          <w:kern w:val="2"/>
          <w:sz w:val="22"/>
          <w:szCs w:val="22"/>
          <w14:ligatures w14:val="standardContextual"/>
        </w:rPr>
        <w:t xml:space="preserve"> </w:t>
      </w:r>
      <w:r w:rsidRPr="006801C4"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  <w:t>Identify the most common pizza size ordered.</w:t>
      </w:r>
    </w:p>
    <w:p w14:paraId="40D1AB43" w14:textId="788B822F" w:rsidR="006379F6" w:rsidRDefault="00276253" w:rsidP="006801C4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A2DC664" wp14:editId="6CE19080">
            <wp:simplePos x="0" y="0"/>
            <wp:positionH relativeFrom="margin">
              <wp:posOffset>-429895</wp:posOffset>
            </wp:positionH>
            <wp:positionV relativeFrom="page">
              <wp:posOffset>2176145</wp:posOffset>
            </wp:positionV>
            <wp:extent cx="6903085" cy="4892040"/>
            <wp:effectExtent l="0" t="0" r="0" b="3810"/>
            <wp:wrapTopAndBottom/>
            <wp:docPr id="147101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11052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08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91C2F" w14:textId="36912028" w:rsidR="006379F6" w:rsidRPr="006801C4" w:rsidRDefault="006379F6" w:rsidP="006801C4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5F95B929" w14:textId="4F0CDE10" w:rsidR="00DC11A9" w:rsidRPr="00DC11A9" w:rsidRDefault="00DC11A9" w:rsidP="00DC11A9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243DA490" w14:textId="77777777" w:rsidR="00DC11A9" w:rsidRDefault="00DC11A9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03BFFDA8" w14:textId="77777777" w:rsidR="00956F04" w:rsidRDefault="00956F04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08D77B58" w14:textId="77777777" w:rsidR="00956F04" w:rsidRDefault="00956F04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163EBC36" w14:textId="77777777" w:rsidR="00956F04" w:rsidRDefault="00956F04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7CE0E7C6" w14:textId="77777777" w:rsidR="00956F04" w:rsidRPr="00AF4BC2" w:rsidRDefault="00956F04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5B140E34" w14:textId="04D9B52D" w:rsidR="0095591F" w:rsidRPr="00DC11A9" w:rsidRDefault="00AF4BC2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  <w:r w:rsidRPr="00CC5E42"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Question No.</w:t>
      </w:r>
      <w:r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5</w:t>
      </w:r>
    </w:p>
    <w:p w14:paraId="764B90CC" w14:textId="327A19F8" w:rsidR="006801C4" w:rsidRDefault="006801C4" w:rsidP="006801C4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  <w:r w:rsidRPr="006801C4"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  <w:t>List the top 5 most ordered pizza types along with their quantities.</w:t>
      </w:r>
    </w:p>
    <w:p w14:paraId="79BFAC82" w14:textId="52FE679C" w:rsidR="002200DA" w:rsidRDefault="0095591F" w:rsidP="006801C4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82D1668" wp14:editId="53E7F8C9">
            <wp:simplePos x="0" y="0"/>
            <wp:positionH relativeFrom="margin">
              <wp:posOffset>-519430</wp:posOffset>
            </wp:positionH>
            <wp:positionV relativeFrom="margin">
              <wp:posOffset>2480310</wp:posOffset>
            </wp:positionV>
            <wp:extent cx="7091680" cy="5038725"/>
            <wp:effectExtent l="0" t="0" r="0" b="9525"/>
            <wp:wrapTopAndBottom/>
            <wp:docPr id="81074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417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9168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AE03F" w14:textId="583C1940" w:rsidR="002200DA" w:rsidRDefault="002200DA" w:rsidP="006801C4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3B9C65BD" w14:textId="77777777" w:rsidR="002200DA" w:rsidRDefault="002200DA" w:rsidP="006801C4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313C143D" w14:textId="77777777" w:rsidR="002200DA" w:rsidRPr="006801C4" w:rsidRDefault="002200DA" w:rsidP="006801C4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6C7F286D" w14:textId="3E249F9F" w:rsidR="00DC11A9" w:rsidRDefault="00DC11A9" w:rsidP="00DC11A9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65C89067" w14:textId="77777777" w:rsidR="00DC11A9" w:rsidRPr="00AF4BC2" w:rsidRDefault="00DC11A9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66BE808B" w14:textId="5944E087" w:rsidR="00AF4BC2" w:rsidRPr="00AF4BC2" w:rsidRDefault="00AF4BC2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  <w:r w:rsidRPr="00CC5E42"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Question No.</w:t>
      </w:r>
      <w:r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6</w:t>
      </w:r>
    </w:p>
    <w:p w14:paraId="226BE360" w14:textId="5A4FC6FF" w:rsidR="00F72928" w:rsidRDefault="00F72928" w:rsidP="00F72928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  <w:r w:rsidRPr="00F72928"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  <w:t>Join the necessary tables to find the total quantity of each pizza category ordered.</w:t>
      </w:r>
    </w:p>
    <w:p w14:paraId="211FECAD" w14:textId="35536B9D" w:rsidR="00B55256" w:rsidRDefault="00B55256" w:rsidP="00F72928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0818D7AA" w14:textId="5C54250C" w:rsidR="00C661EF" w:rsidRPr="00F72928" w:rsidRDefault="00B55256" w:rsidP="00F72928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1E88B6C" wp14:editId="77378761">
            <wp:simplePos x="0" y="0"/>
            <wp:positionH relativeFrom="margin">
              <wp:posOffset>-790575</wp:posOffset>
            </wp:positionH>
            <wp:positionV relativeFrom="page">
              <wp:posOffset>2830195</wp:posOffset>
            </wp:positionV>
            <wp:extent cx="7626350" cy="3766185"/>
            <wp:effectExtent l="0" t="0" r="0" b="5715"/>
            <wp:wrapTopAndBottom/>
            <wp:docPr id="73318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85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635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AAB21" w14:textId="655CC0DA" w:rsidR="006801C4" w:rsidRPr="006801C4" w:rsidRDefault="006801C4" w:rsidP="006801C4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15CB11E6" w14:textId="77777777" w:rsidR="006801C4" w:rsidRDefault="006801C4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50EBE442" w14:textId="77777777" w:rsidR="000F34ED" w:rsidRDefault="000F34ED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1E1B1B34" w14:textId="77777777" w:rsidR="000F34ED" w:rsidRDefault="000F34ED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4C0CAC0E" w14:textId="77777777" w:rsidR="000F34ED" w:rsidRDefault="000F34ED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7D576E05" w14:textId="18DCB519" w:rsidR="000F34ED" w:rsidRDefault="000F34ED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7F8A8507" w14:textId="489D10EE" w:rsidR="000F34ED" w:rsidRPr="00AF4BC2" w:rsidRDefault="000F34ED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4BCCF483" w14:textId="70C10887" w:rsidR="00AF4BC2" w:rsidRPr="00626090" w:rsidRDefault="00AF4BC2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  <w:r w:rsidRPr="00CC5E42"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Question No.</w:t>
      </w:r>
      <w:r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7</w:t>
      </w:r>
    </w:p>
    <w:p w14:paraId="0584E1B3" w14:textId="1DC77504" w:rsidR="00626090" w:rsidRDefault="00626090" w:rsidP="00626090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  <w:r w:rsidRPr="00626090"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  <w:t>Determine the distribution of orders by hour of the day.</w:t>
      </w:r>
    </w:p>
    <w:p w14:paraId="008FADD6" w14:textId="4B15BDDF" w:rsidR="00A50501" w:rsidRPr="00626090" w:rsidRDefault="00A50501" w:rsidP="00626090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01468469" w14:textId="1C21FA84" w:rsidR="00626090" w:rsidRPr="00AF4BC2" w:rsidRDefault="00B55256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7C24923" wp14:editId="406E1C02">
            <wp:simplePos x="0" y="0"/>
            <wp:positionH relativeFrom="margin">
              <wp:posOffset>-544830</wp:posOffset>
            </wp:positionH>
            <wp:positionV relativeFrom="margin">
              <wp:posOffset>1926590</wp:posOffset>
            </wp:positionV>
            <wp:extent cx="7118350" cy="5659755"/>
            <wp:effectExtent l="0" t="0" r="6350" b="0"/>
            <wp:wrapTopAndBottom/>
            <wp:docPr id="123192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268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63C31" w14:textId="786033A2" w:rsidR="00824EAE" w:rsidRDefault="00824EAE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</w:p>
    <w:p w14:paraId="573CAF9D" w14:textId="77777777" w:rsidR="00824EAE" w:rsidRDefault="00824EAE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</w:p>
    <w:p w14:paraId="10CD1D09" w14:textId="662FEA4E" w:rsidR="00AF4BC2" w:rsidRPr="00AF4BC2" w:rsidRDefault="00AF4BC2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  <w:r w:rsidRPr="00CC5E42"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Question No.</w:t>
      </w:r>
      <w:r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8</w:t>
      </w:r>
    </w:p>
    <w:p w14:paraId="346A49A2" w14:textId="17B4001B" w:rsidR="00294AD1" w:rsidRDefault="00294AD1" w:rsidP="00294AD1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  <w:r w:rsidRPr="00294AD1"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  <w:t>Group the orders by date and calculate the average number of pizzas ordered per day.</w:t>
      </w:r>
    </w:p>
    <w:p w14:paraId="3E887B7D" w14:textId="08B82183" w:rsidR="00824EAE" w:rsidRDefault="00885CE8" w:rsidP="00294AD1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899B636" wp14:editId="1AEA4182">
            <wp:simplePos x="0" y="0"/>
            <wp:positionH relativeFrom="margin">
              <wp:align>center</wp:align>
            </wp:positionH>
            <wp:positionV relativeFrom="margin">
              <wp:posOffset>2046514</wp:posOffset>
            </wp:positionV>
            <wp:extent cx="7307580" cy="4263390"/>
            <wp:effectExtent l="0" t="0" r="7620" b="3810"/>
            <wp:wrapTopAndBottom/>
            <wp:docPr id="118131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116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0758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6C7F9" w14:textId="5DBBCD19" w:rsidR="00824EAE" w:rsidRPr="00294AD1" w:rsidRDefault="00824EAE" w:rsidP="00294AD1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27DF94C6" w14:textId="63503CA5" w:rsidR="00AF4BC2" w:rsidRDefault="00AF4BC2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15BFC0C8" w14:textId="7A44D7F7" w:rsidR="00CE173A" w:rsidRDefault="00CE173A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7B8AB384" w14:textId="11DD9327" w:rsidR="0059065E" w:rsidRDefault="0059065E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6AE89395" w14:textId="77777777" w:rsidR="0059065E" w:rsidRDefault="0059065E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05087A65" w14:textId="72FBB310" w:rsidR="0059065E" w:rsidRPr="00AF4BC2" w:rsidRDefault="0059065E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475B33BD" w14:textId="3534DDFB" w:rsidR="00AF4BC2" w:rsidRPr="00AF4BC2" w:rsidRDefault="00AF4BC2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  <w:r w:rsidRPr="00CC5E42"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Question No.</w:t>
      </w:r>
      <w:r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9</w:t>
      </w:r>
    </w:p>
    <w:p w14:paraId="622E4A83" w14:textId="1F0F8C34" w:rsidR="00070653" w:rsidRDefault="00070653" w:rsidP="00070653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  <w:r w:rsidRPr="00070653"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  <w:t>Determine the top 3 most ordered pizza types based on revenue.</w:t>
      </w:r>
    </w:p>
    <w:p w14:paraId="515D4EEA" w14:textId="79A11C2F" w:rsidR="0059065E" w:rsidRDefault="00885CE8" w:rsidP="00070653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B794F70" wp14:editId="64082AD7">
            <wp:simplePos x="0" y="0"/>
            <wp:positionH relativeFrom="page">
              <wp:posOffset>119743</wp:posOffset>
            </wp:positionH>
            <wp:positionV relativeFrom="page">
              <wp:posOffset>2699657</wp:posOffset>
            </wp:positionV>
            <wp:extent cx="7664980" cy="3178629"/>
            <wp:effectExtent l="0" t="0" r="0" b="3175"/>
            <wp:wrapTopAndBottom/>
            <wp:docPr id="40066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621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82776" cy="3186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3D6C4" w14:textId="54F9438B" w:rsidR="0059065E" w:rsidRPr="00070653" w:rsidRDefault="0059065E" w:rsidP="00070653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10DCC243" w14:textId="1880F77A" w:rsidR="00AF4BC2" w:rsidRPr="00AF4BC2" w:rsidRDefault="00AF4BC2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494C321A" w14:textId="3BEA4C73" w:rsidR="00B16850" w:rsidRDefault="00B16850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</w:p>
    <w:p w14:paraId="06617CEC" w14:textId="23C8225A" w:rsidR="00B16850" w:rsidRDefault="00B16850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</w:p>
    <w:p w14:paraId="1D5B2FF7" w14:textId="6F9C80DF" w:rsidR="00B16850" w:rsidRDefault="00B16850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</w:p>
    <w:p w14:paraId="4CE9A14E" w14:textId="49ED008F" w:rsidR="00B16850" w:rsidRDefault="00B16850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</w:p>
    <w:p w14:paraId="15A95C51" w14:textId="77777777" w:rsidR="00B16850" w:rsidRDefault="00B16850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</w:p>
    <w:p w14:paraId="7A40E5F0" w14:textId="77777777" w:rsidR="00B16850" w:rsidRDefault="00B16850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</w:p>
    <w:p w14:paraId="00154DB3" w14:textId="123E2E8B" w:rsidR="00AF4BC2" w:rsidRPr="00AF4BC2" w:rsidRDefault="00AF4BC2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  <w:r w:rsidRPr="00CC5E42"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Question No.</w:t>
      </w:r>
      <w:r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10</w:t>
      </w:r>
    </w:p>
    <w:p w14:paraId="70D1E7B5" w14:textId="6C914636" w:rsidR="00CE173A" w:rsidRDefault="00CE173A" w:rsidP="00CE173A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  <w:r w:rsidRPr="00CE173A">
        <w:rPr>
          <w:rFonts w:ascii="Calibri" w:eastAsia="Calibri" w:hAnsi="Calibri" w:cs="Calibri"/>
          <w:color w:val="auto"/>
          <w:kern w:val="2"/>
          <w:sz w:val="22"/>
          <w:szCs w:val="22"/>
          <w14:ligatures w14:val="standardContextual"/>
        </w:rPr>
        <w:t xml:space="preserve"> </w:t>
      </w:r>
      <w:r w:rsidRPr="00CE173A"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  <w:t>Calculate the percentage contribution of each pizza type to total revenue.</w:t>
      </w:r>
    </w:p>
    <w:p w14:paraId="012CDABC" w14:textId="47EB1A50" w:rsidR="00B16850" w:rsidRPr="00CE173A" w:rsidRDefault="00885CE8" w:rsidP="00CE173A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73EBBCC" wp14:editId="2BEAB5D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07935" cy="4854575"/>
            <wp:effectExtent l="0" t="0" r="0" b="3175"/>
            <wp:wrapTopAndBottom/>
            <wp:docPr id="108618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831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0793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278D6" w14:textId="06EEF928" w:rsidR="00AF4BC2" w:rsidRPr="00AF4BC2" w:rsidRDefault="00AF4BC2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1DB36F27" w14:textId="10091063" w:rsidR="009F578F" w:rsidRDefault="009F578F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</w:p>
    <w:p w14:paraId="4CC0D878" w14:textId="1A65A156" w:rsidR="009F578F" w:rsidRDefault="009F578F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</w:p>
    <w:p w14:paraId="2B4F8F05" w14:textId="77777777" w:rsidR="009F578F" w:rsidRDefault="009F578F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</w:p>
    <w:p w14:paraId="5E61AE0B" w14:textId="17FF86EA" w:rsidR="009F578F" w:rsidRDefault="009F578F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</w:p>
    <w:p w14:paraId="12F2750D" w14:textId="7A339034" w:rsidR="00AF4BC2" w:rsidRPr="00AF4BC2" w:rsidRDefault="00AF4BC2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  <w:r w:rsidRPr="00CC5E42"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Question No.</w:t>
      </w:r>
      <w:r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11</w:t>
      </w:r>
    </w:p>
    <w:p w14:paraId="114FB41E" w14:textId="0A1E0401" w:rsidR="00C04743" w:rsidRDefault="00C04743" w:rsidP="00C04743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  <w:r w:rsidRPr="00C04743"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  <w:t>Analyze the cumulative revenue generated over time.</w:t>
      </w:r>
    </w:p>
    <w:p w14:paraId="2418DA63" w14:textId="76E85450" w:rsidR="009F578F" w:rsidRPr="00C04743" w:rsidRDefault="00885CE8" w:rsidP="00C04743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5621965" wp14:editId="241F2D6F">
            <wp:simplePos x="0" y="0"/>
            <wp:positionH relativeFrom="page">
              <wp:posOffset>59417</wp:posOffset>
            </wp:positionH>
            <wp:positionV relativeFrom="margin">
              <wp:posOffset>1817551</wp:posOffset>
            </wp:positionV>
            <wp:extent cx="8479155" cy="4016375"/>
            <wp:effectExtent l="0" t="0" r="0" b="3175"/>
            <wp:wrapTopAndBottom/>
            <wp:docPr id="147596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682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7915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12386" w14:textId="531C11EB" w:rsidR="00AF4BC2" w:rsidRPr="00AF4BC2" w:rsidRDefault="00AF4BC2" w:rsidP="00AF4BC2">
      <w:pPr>
        <w:spacing w:after="200"/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</w:pPr>
    </w:p>
    <w:p w14:paraId="60312FC1" w14:textId="74E1E7D7" w:rsidR="009F578F" w:rsidRDefault="009F578F" w:rsidP="00EB0C8E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</w:p>
    <w:p w14:paraId="13C1BC41" w14:textId="77777777" w:rsidR="009F578F" w:rsidRDefault="009F578F" w:rsidP="00EB0C8E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</w:p>
    <w:p w14:paraId="19586554" w14:textId="48FE08EC" w:rsidR="009F578F" w:rsidRDefault="009F578F" w:rsidP="00EB0C8E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</w:p>
    <w:p w14:paraId="383F134D" w14:textId="77777777" w:rsidR="009F578F" w:rsidRDefault="009F578F" w:rsidP="00EB0C8E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</w:p>
    <w:p w14:paraId="73A9C152" w14:textId="3ED368F6" w:rsidR="009F578F" w:rsidRDefault="009F578F" w:rsidP="00EB0C8E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</w:p>
    <w:p w14:paraId="254554D4" w14:textId="69B40BCD" w:rsidR="00AF4BC2" w:rsidRPr="00885CE8" w:rsidRDefault="00AF4BC2" w:rsidP="00885CE8">
      <w:pPr>
        <w:spacing w:after="200"/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</w:pPr>
      <w:r w:rsidRPr="00CC5E42"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Question No.</w:t>
      </w:r>
      <w:r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>12</w:t>
      </w:r>
      <w:r w:rsidR="00EB0C8E">
        <w:rPr>
          <w:rFonts w:ascii="Franklin Gothic Medium" w:hAnsi="Franklin Gothic Medium"/>
          <w:bCs/>
          <w:color w:val="016767" w:themeColor="text2" w:themeTint="E6"/>
          <w:sz w:val="36"/>
          <w:szCs w:val="36"/>
        </w:rPr>
        <w:t xml:space="preserve"> </w:t>
      </w:r>
      <w:r w:rsidR="00EB0C8E" w:rsidRPr="00EB0C8E">
        <w:rPr>
          <w:rFonts w:ascii="Franklin Gothic Medium" w:hAnsi="Franklin Gothic Medium"/>
          <w:bCs/>
          <w:color w:val="016767" w:themeColor="text2" w:themeTint="E6"/>
          <w:sz w:val="32"/>
          <w:szCs w:val="32"/>
        </w:rPr>
        <w:t>Determine the top 3 most ordered pizza types based on revenue for each pizza category.</w:t>
      </w:r>
    </w:p>
    <w:p w14:paraId="3678522F" w14:textId="66988266" w:rsidR="00AF4BC2" w:rsidRPr="00AF4BC2" w:rsidRDefault="00885CE8" w:rsidP="00AF4BC2">
      <w:pPr>
        <w:rPr>
          <w:rFonts w:ascii="Franklin Gothic Demi Cond" w:hAnsi="Franklin Gothic Demi Cond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E473C4B" wp14:editId="5425BA85">
            <wp:simplePos x="0" y="0"/>
            <wp:positionH relativeFrom="page">
              <wp:posOffset>-45635</wp:posOffset>
            </wp:positionH>
            <wp:positionV relativeFrom="page">
              <wp:posOffset>2068286</wp:posOffset>
            </wp:positionV>
            <wp:extent cx="7992932" cy="4517571"/>
            <wp:effectExtent l="0" t="0" r="8255" b="0"/>
            <wp:wrapTopAndBottom/>
            <wp:docPr id="1861319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197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01036" cy="4522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34108" w14:textId="5E0AFCFE" w:rsidR="00AF4BC2" w:rsidRPr="00AF4BC2" w:rsidRDefault="00AF4BC2" w:rsidP="00AF4BC2">
      <w:pPr>
        <w:rPr>
          <w:rFonts w:ascii="Franklin Gothic Demi Cond" w:hAnsi="Franklin Gothic Demi Cond"/>
          <w:sz w:val="32"/>
          <w:szCs w:val="32"/>
        </w:rPr>
      </w:pPr>
    </w:p>
    <w:p w14:paraId="297CB6E9" w14:textId="3213F96E" w:rsidR="00AF4BC2" w:rsidRPr="00AF4BC2" w:rsidRDefault="00AF4BC2" w:rsidP="00AF4BC2">
      <w:pPr>
        <w:rPr>
          <w:rFonts w:ascii="Franklin Gothic Demi Cond" w:hAnsi="Franklin Gothic Demi Cond"/>
          <w:sz w:val="32"/>
          <w:szCs w:val="32"/>
        </w:rPr>
      </w:pPr>
    </w:p>
    <w:p w14:paraId="7DAD30D3" w14:textId="6308E9F7" w:rsidR="00AF4BC2" w:rsidRPr="00AF4BC2" w:rsidRDefault="00571F10" w:rsidP="00571F10">
      <w:pPr>
        <w:tabs>
          <w:tab w:val="left" w:pos="7851"/>
        </w:tabs>
        <w:rPr>
          <w:rFonts w:ascii="Franklin Gothic Demi Cond" w:hAnsi="Franklin Gothic Demi Cond"/>
          <w:sz w:val="32"/>
          <w:szCs w:val="32"/>
        </w:rPr>
      </w:pPr>
      <w:r>
        <w:rPr>
          <w:rFonts w:ascii="Franklin Gothic Demi Cond" w:hAnsi="Franklin Gothic Demi Cond"/>
          <w:sz w:val="32"/>
          <w:szCs w:val="32"/>
        </w:rPr>
        <w:tab/>
      </w:r>
    </w:p>
    <w:p w14:paraId="72F6FCAA" w14:textId="0CCDBF4D" w:rsidR="00AF4BC2" w:rsidRPr="00AF4BC2" w:rsidRDefault="00AF4BC2" w:rsidP="00AF4BC2">
      <w:pPr>
        <w:rPr>
          <w:rFonts w:ascii="Franklin Gothic Demi Cond" w:hAnsi="Franklin Gothic Demi Cond"/>
          <w:sz w:val="32"/>
          <w:szCs w:val="32"/>
        </w:rPr>
      </w:pPr>
    </w:p>
    <w:p w14:paraId="4DE5C271" w14:textId="77777777" w:rsidR="00AF4BC2" w:rsidRPr="00AF4BC2" w:rsidRDefault="00AF4BC2" w:rsidP="00AF4BC2">
      <w:pPr>
        <w:rPr>
          <w:rFonts w:ascii="Franklin Gothic Demi Cond" w:hAnsi="Franklin Gothic Demi Cond"/>
          <w:sz w:val="32"/>
          <w:szCs w:val="32"/>
        </w:rPr>
      </w:pPr>
    </w:p>
    <w:sectPr w:rsidR="00AF4BC2" w:rsidRPr="00AF4BC2" w:rsidSect="000B1C32">
      <w:footerReference w:type="default" r:id="rId22"/>
      <w:pgSz w:w="12240" w:h="15840" w:code="1"/>
      <w:pgMar w:top="1440" w:right="1440" w:bottom="1440" w:left="1440" w:header="720" w:footer="720" w:gutter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90D567" w14:textId="77777777" w:rsidR="0042436E" w:rsidRDefault="0042436E">
      <w:pPr>
        <w:spacing w:after="0" w:line="240" w:lineRule="auto"/>
      </w:pPr>
      <w:r>
        <w:separator/>
      </w:r>
    </w:p>
  </w:endnote>
  <w:endnote w:type="continuationSeparator" w:id="0">
    <w:p w14:paraId="77AED84C" w14:textId="77777777" w:rsidR="0042436E" w:rsidRDefault="00424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6D5C8A" w14:textId="77777777" w:rsidR="00AA1F13" w:rsidRDefault="000F1DCE"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1C81B57E" wp14:editId="371C6888">
              <wp:simplePos x="0" y="0"/>
              <wp:positionH relativeFrom="leftMargin">
                <wp:posOffset>6890035</wp:posOffset>
              </wp:positionH>
              <wp:positionV relativeFrom="bottomMargin">
                <wp:posOffset>218364</wp:posOffset>
              </wp:positionV>
              <wp:extent cx="520700" cy="520700"/>
              <wp:effectExtent l="0" t="0" r="0" b="0"/>
              <wp:wrapNone/>
              <wp:docPr id="2" name="Oval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roundRect">
                        <a:avLst/>
                      </a:prstGeom>
                      <a:ln w="76200">
                        <a:noFill/>
                      </a:ln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9938654" w14:textId="77777777" w:rsidR="00AA1F13" w:rsidRPr="00C77D65" w:rsidRDefault="00616989">
                          <w:pPr>
                            <w:pStyle w:val="NoSpacing"/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C77D65">
                            <w:rPr>
                              <w:sz w:val="36"/>
                              <w:szCs w:val="36"/>
                            </w:rPr>
                            <w:fldChar w:fldCharType="begin"/>
                          </w:r>
                          <w:r w:rsidRPr="00C77D65">
                            <w:rPr>
                              <w:sz w:val="36"/>
                              <w:szCs w:val="36"/>
                            </w:rPr>
                            <w:instrText xml:space="preserve"> PAGE  \* Arabic  \* MERGEFORMAT </w:instrText>
                          </w:r>
                          <w:r w:rsidRPr="00C77D65">
                            <w:rPr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BC5723">
                            <w:rPr>
                              <w:noProof/>
                              <w:sz w:val="36"/>
                              <w:szCs w:val="36"/>
                            </w:rPr>
                            <w:t>1</w:t>
                          </w:r>
                          <w:r w:rsidRPr="00C77D65">
                            <w:rPr>
                              <w:noProof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1C81B57E" id="Oval 19" o:spid="_x0000_s1028" style="position:absolute;margin-left:542.5pt;margin-top:17.2pt;width:41pt;height:41pt;z-index:251668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" o:allowincell="f" fillcolor="white [3201]" stroked="f" strokeweight="6pt">
              <v:textbox inset="0,0,0,0">
                <w:txbxContent>
                  <w:p w14:paraId="49938654" w14:textId="77777777" w:rsidR="00AA1F13" w:rsidRPr="00C77D65" w:rsidRDefault="00616989">
                    <w:pPr>
                      <w:pStyle w:val="NoSpacing"/>
                      <w:jc w:val="center"/>
                      <w:rPr>
                        <w:sz w:val="36"/>
                        <w:szCs w:val="36"/>
                      </w:rPr>
                    </w:pPr>
                    <w:r w:rsidRPr="00C77D65">
                      <w:rPr>
                        <w:sz w:val="36"/>
                        <w:szCs w:val="36"/>
                      </w:rPr>
                      <w:fldChar w:fldCharType="begin"/>
                    </w:r>
                    <w:r w:rsidRPr="00C77D65">
                      <w:rPr>
                        <w:sz w:val="36"/>
                        <w:szCs w:val="36"/>
                      </w:rPr>
                      <w:instrText xml:space="preserve"> PAGE  \* Arabic  \* MERGEFORMAT </w:instrText>
                    </w:r>
                    <w:r w:rsidRPr="00C77D65">
                      <w:rPr>
                        <w:sz w:val="36"/>
                        <w:szCs w:val="36"/>
                      </w:rPr>
                      <w:fldChar w:fldCharType="separate"/>
                    </w:r>
                    <w:r w:rsidR="00BC5723">
                      <w:rPr>
                        <w:noProof/>
                        <w:sz w:val="36"/>
                        <w:szCs w:val="36"/>
                      </w:rPr>
                      <w:t>1</w:t>
                    </w:r>
                    <w:r w:rsidRPr="00C77D65">
                      <w:rPr>
                        <w:noProof/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  <w10:wrap anchorx="margin" anchory="margin"/>
            </v:roundrect>
          </w:pict>
        </mc:Fallback>
      </mc:AlternateContent>
    </w:r>
  </w:p>
  <w:p w14:paraId="0983C3F2" w14:textId="77777777" w:rsidR="00AA1F13" w:rsidRDefault="00AA1F13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A71DA7" w14:textId="77777777" w:rsidR="0042436E" w:rsidRDefault="0042436E">
      <w:pPr>
        <w:spacing w:after="0" w:line="240" w:lineRule="auto"/>
      </w:pPr>
      <w:r>
        <w:separator/>
      </w:r>
    </w:p>
  </w:footnote>
  <w:footnote w:type="continuationSeparator" w:id="0">
    <w:p w14:paraId="50C7B42B" w14:textId="77777777" w:rsidR="0042436E" w:rsidRDefault="004243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B7D438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B7D438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23F2FF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008890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00656B" w:themeColor="accent1" w:themeShade="BF"/>
      </w:rPr>
    </w:lvl>
  </w:abstractNum>
  <w:num w:numId="1" w16cid:durableId="1576546563">
    <w:abstractNumId w:val="4"/>
  </w:num>
  <w:num w:numId="2" w16cid:durableId="1685277048">
    <w:abstractNumId w:val="4"/>
  </w:num>
  <w:num w:numId="3" w16cid:durableId="1678656394">
    <w:abstractNumId w:val="3"/>
  </w:num>
  <w:num w:numId="4" w16cid:durableId="1812013115">
    <w:abstractNumId w:val="3"/>
  </w:num>
  <w:num w:numId="5" w16cid:durableId="1530221110">
    <w:abstractNumId w:val="2"/>
  </w:num>
  <w:num w:numId="6" w16cid:durableId="472792802">
    <w:abstractNumId w:val="2"/>
  </w:num>
  <w:num w:numId="7" w16cid:durableId="1518687968">
    <w:abstractNumId w:val="1"/>
  </w:num>
  <w:num w:numId="8" w16cid:durableId="1581527001">
    <w:abstractNumId w:val="1"/>
  </w:num>
  <w:num w:numId="9" w16cid:durableId="13383332">
    <w:abstractNumId w:val="0"/>
  </w:num>
  <w:num w:numId="10" w16cid:durableId="48695526">
    <w:abstractNumId w:val="0"/>
  </w:num>
  <w:num w:numId="11" w16cid:durableId="363410968">
    <w:abstractNumId w:val="4"/>
  </w:num>
  <w:num w:numId="12" w16cid:durableId="251400020">
    <w:abstractNumId w:val="3"/>
  </w:num>
  <w:num w:numId="13" w16cid:durableId="417795663">
    <w:abstractNumId w:val="2"/>
  </w:num>
  <w:num w:numId="14" w16cid:durableId="1968899536">
    <w:abstractNumId w:val="1"/>
  </w:num>
  <w:num w:numId="15" w16cid:durableId="667753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displayBackgroundShape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B31"/>
    <w:rsid w:val="00070653"/>
    <w:rsid w:val="00074E8B"/>
    <w:rsid w:val="000B1C32"/>
    <w:rsid w:val="000F1AFA"/>
    <w:rsid w:val="000F1DCE"/>
    <w:rsid w:val="000F34ED"/>
    <w:rsid w:val="0010614E"/>
    <w:rsid w:val="00145F1B"/>
    <w:rsid w:val="0016270C"/>
    <w:rsid w:val="001C7AEE"/>
    <w:rsid w:val="00203C63"/>
    <w:rsid w:val="002200DA"/>
    <w:rsid w:val="00276253"/>
    <w:rsid w:val="00294AD1"/>
    <w:rsid w:val="002C1E1D"/>
    <w:rsid w:val="002D1F05"/>
    <w:rsid w:val="002F41E6"/>
    <w:rsid w:val="0033156F"/>
    <w:rsid w:val="003917FD"/>
    <w:rsid w:val="003B3056"/>
    <w:rsid w:val="003D2F00"/>
    <w:rsid w:val="00410E45"/>
    <w:rsid w:val="004154B5"/>
    <w:rsid w:val="0042436E"/>
    <w:rsid w:val="004E4D8D"/>
    <w:rsid w:val="004F3550"/>
    <w:rsid w:val="0051615D"/>
    <w:rsid w:val="00524BAA"/>
    <w:rsid w:val="00542835"/>
    <w:rsid w:val="00571F10"/>
    <w:rsid w:val="0059065E"/>
    <w:rsid w:val="005C5BDA"/>
    <w:rsid w:val="005D3A4C"/>
    <w:rsid w:val="00616989"/>
    <w:rsid w:val="00626090"/>
    <w:rsid w:val="006379F6"/>
    <w:rsid w:val="006801C4"/>
    <w:rsid w:val="006D4548"/>
    <w:rsid w:val="006E03BB"/>
    <w:rsid w:val="007B346A"/>
    <w:rsid w:val="00824EAE"/>
    <w:rsid w:val="00885CE8"/>
    <w:rsid w:val="008B5C36"/>
    <w:rsid w:val="008F7E00"/>
    <w:rsid w:val="00942CE0"/>
    <w:rsid w:val="0095591F"/>
    <w:rsid w:val="00956F04"/>
    <w:rsid w:val="00962160"/>
    <w:rsid w:val="00965776"/>
    <w:rsid w:val="009F578F"/>
    <w:rsid w:val="00A362E1"/>
    <w:rsid w:val="00A50501"/>
    <w:rsid w:val="00AA1F13"/>
    <w:rsid w:val="00AF4BC2"/>
    <w:rsid w:val="00AF58E8"/>
    <w:rsid w:val="00AF695F"/>
    <w:rsid w:val="00B076B9"/>
    <w:rsid w:val="00B14C39"/>
    <w:rsid w:val="00B16850"/>
    <w:rsid w:val="00B55256"/>
    <w:rsid w:val="00B70300"/>
    <w:rsid w:val="00B93FDF"/>
    <w:rsid w:val="00BB0743"/>
    <w:rsid w:val="00BC5723"/>
    <w:rsid w:val="00C04743"/>
    <w:rsid w:val="00C34D86"/>
    <w:rsid w:val="00C5510E"/>
    <w:rsid w:val="00C661EF"/>
    <w:rsid w:val="00C77D65"/>
    <w:rsid w:val="00C80AFE"/>
    <w:rsid w:val="00CB4A4D"/>
    <w:rsid w:val="00CC5E42"/>
    <w:rsid w:val="00CE173A"/>
    <w:rsid w:val="00CF28E2"/>
    <w:rsid w:val="00D3549D"/>
    <w:rsid w:val="00D5062C"/>
    <w:rsid w:val="00D73345"/>
    <w:rsid w:val="00DA7C93"/>
    <w:rsid w:val="00DC11A9"/>
    <w:rsid w:val="00DE6F3F"/>
    <w:rsid w:val="00E0736E"/>
    <w:rsid w:val="00E07D72"/>
    <w:rsid w:val="00E11C7C"/>
    <w:rsid w:val="00E5441F"/>
    <w:rsid w:val="00E707C0"/>
    <w:rsid w:val="00E80B31"/>
    <w:rsid w:val="00EA6F53"/>
    <w:rsid w:val="00EB0C8E"/>
    <w:rsid w:val="00EF0E81"/>
    <w:rsid w:val="00F07B0B"/>
    <w:rsid w:val="00F07EB5"/>
    <w:rsid w:val="00F31908"/>
    <w:rsid w:val="00F72928"/>
    <w:rsid w:val="00F74136"/>
    <w:rsid w:val="00F77860"/>
    <w:rsid w:val="00FA7F52"/>
    <w:rsid w:val="00FC7DDE"/>
    <w:rsid w:val="00FD71E8"/>
    <w:rsid w:val="00FF0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58AC447B"/>
  <w15:docId w15:val="{B68AC83A-3111-4ABC-AC46-E9E70E006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160"/>
    <w:pPr>
      <w:spacing w:after="160"/>
    </w:pPr>
    <w:rPr>
      <w:rFonts w:cs="Times New Roman"/>
      <w:color w:val="000000" w:themeColor="text1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1DCE"/>
    <w:pPr>
      <w:spacing w:before="300" w:after="40" w:line="240" w:lineRule="auto"/>
      <w:outlineLvl w:val="0"/>
    </w:pPr>
    <w:rPr>
      <w:rFonts w:ascii="Franklin Gothic Book" w:hAnsi="Franklin Gothic Book"/>
      <w:color w:val="00656B" w:themeColor="accent1" w:themeShade="BF"/>
      <w:spacing w:val="20"/>
      <w:sz w:val="56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F1DCE"/>
    <w:pPr>
      <w:spacing w:before="240" w:after="40" w:line="240" w:lineRule="auto"/>
      <w:outlineLvl w:val="1"/>
    </w:pPr>
    <w:rPr>
      <w:rFonts w:ascii="Franklin Gothic Book" w:hAnsi="Franklin Gothic Book"/>
      <w:color w:val="595959" w:themeColor="text1" w:themeTint="A6"/>
      <w:spacing w:val="20"/>
      <w:sz w:val="4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1DCE"/>
    <w:pPr>
      <w:spacing w:before="200" w:after="40" w:line="240" w:lineRule="auto"/>
      <w:outlineLvl w:val="2"/>
    </w:pPr>
    <w:rPr>
      <w:rFonts w:ascii="Franklin Gothic Book" w:hAnsi="Franklin Gothic Book"/>
      <w:color w:val="595959" w:themeColor="text1" w:themeTint="A6"/>
      <w:spacing w:val="20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8CA423" w:themeColor="accent3" w:themeShade="BF"/>
      <w:spacing w:val="20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8CA423" w:themeColor="accent3" w:themeShade="BF"/>
      <w:spacing w:val="20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5D6D17" w:themeColor="accent3" w:themeShade="7F"/>
      <w:spacing w:val="10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5D6D17" w:themeColor="accent3" w:themeShade="7F"/>
      <w:spacing w:val="10"/>
      <w:sz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008890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008890" w:themeColor="accent1"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DCE"/>
    <w:rPr>
      <w:rFonts w:ascii="Franklin Gothic Book" w:hAnsi="Franklin Gothic Book" w:cs="Times New Roman"/>
      <w:color w:val="00656B" w:themeColor="accent1" w:themeShade="BF"/>
      <w:spacing w:val="20"/>
      <w:sz w:val="5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1DCE"/>
    <w:rPr>
      <w:rFonts w:ascii="Franklin Gothic Book" w:hAnsi="Franklin Gothic Book" w:cs="Times New Roman"/>
      <w:color w:val="595959" w:themeColor="text1" w:themeTint="A6"/>
      <w:spacing w:val="20"/>
      <w:sz w:val="4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F1DCE"/>
    <w:rPr>
      <w:rFonts w:ascii="Franklin Gothic Book" w:hAnsi="Franklin Gothic Book" w:cs="Times New Roman"/>
      <w:color w:val="595959" w:themeColor="text1" w:themeTint="A6"/>
      <w:spacing w:val="20"/>
      <w:sz w:val="36"/>
      <w:szCs w:val="24"/>
    </w:rPr>
  </w:style>
  <w:style w:type="paragraph" w:styleId="Title">
    <w:name w:val="Title"/>
    <w:basedOn w:val="Normal"/>
    <w:link w:val="TitleChar"/>
    <w:uiPriority w:val="10"/>
    <w:qFormat/>
    <w:rsid w:val="007B346A"/>
    <w:pPr>
      <w:framePr w:hSpace="180" w:wrap="around" w:vAnchor="text" w:hAnchor="margin" w:y="-429"/>
      <w:spacing w:line="240" w:lineRule="auto"/>
      <w:contextualSpacing/>
    </w:pPr>
    <w:rPr>
      <w:rFonts w:ascii="Franklin Gothic Demi Cond" w:hAnsi="Franklin Gothic Demi Cond"/>
      <w:b/>
      <w:bCs/>
      <w:color w:val="008890" w:themeColor="accent1"/>
      <w:sz w:val="96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B346A"/>
    <w:rPr>
      <w:rFonts w:ascii="Franklin Gothic Demi Cond" w:hAnsi="Franklin Gothic Demi Cond" w:cs="Times New Roman"/>
      <w:b/>
      <w:bCs/>
      <w:color w:val="008890" w:themeColor="accent1"/>
      <w:sz w:val="96"/>
      <w:szCs w:val="48"/>
    </w:rPr>
  </w:style>
  <w:style w:type="paragraph" w:styleId="Subtitle">
    <w:name w:val="Subtitle"/>
    <w:basedOn w:val="Normal"/>
    <w:link w:val="SubtitleChar"/>
    <w:uiPriority w:val="11"/>
    <w:qFormat/>
    <w:rsid w:val="007B346A"/>
    <w:pPr>
      <w:framePr w:hSpace="180" w:wrap="around" w:vAnchor="text" w:hAnchor="margin" w:y="-429"/>
      <w:spacing w:after="480" w:line="240" w:lineRule="auto"/>
    </w:pPr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B346A"/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0" w:line="240" w:lineRule="auto"/>
    </w:pPr>
    <w:rPr>
      <w:bCs/>
      <w:smallCaps/>
      <w:color w:val="B3C225" w:themeColor="accent2" w:themeShade="BF"/>
      <w:spacing w:val="10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Block Quote"/>
    <w:uiPriority w:val="40"/>
    <w:pPr>
      <w:pBdr>
        <w:top w:val="single" w:sz="2" w:space="10" w:color="23F2FF" w:themeColor="accent1" w:themeTint="99"/>
        <w:bottom w:val="single" w:sz="24" w:space="10" w:color="23F2FF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7F7F7F" w:themeColor="background1" w:themeShade="7F"/>
      <w:sz w:val="28"/>
      <w:szCs w:val="28"/>
      <w:lang w:eastAsia="ko-KR" w:bidi="hi-IN"/>
    </w:rPr>
  </w:style>
  <w:style w:type="character" w:styleId="BookTitle">
    <w:name w:val="Book Title"/>
    <w:basedOn w:val="DefaultParagraphFont"/>
    <w:uiPriority w:val="33"/>
    <w:qFormat/>
    <w:rPr>
      <w:rFonts w:asciiTheme="majorHAnsi" w:hAnsiTheme="majorHAnsi" w:cs="Times New Roman"/>
      <w:i/>
      <w:color w:val="855D5D" w:themeColor="accent6"/>
      <w:sz w:val="20"/>
      <w:szCs w:val="20"/>
    </w:rPr>
  </w:style>
  <w:style w:type="character" w:styleId="Emphasis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 w:cs="Times New Roman"/>
      <w:b/>
      <w:color w:val="8CA423" w:themeColor="accent3" w:themeShade="BF"/>
      <w:spacing w:val="2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 w:cs="Times New Roman"/>
      <w:b/>
      <w:i/>
      <w:color w:val="8CA423" w:themeColor="accent3" w:themeShade="BF"/>
      <w:spacing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hAnsiTheme="majorHAnsi" w:cs="Times New Roman"/>
      <w:color w:val="5D6D17" w:themeColor="accent3" w:themeShade="7F"/>
      <w:spacing w:val="10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hAnsiTheme="majorHAnsi" w:cs="Times New Roman"/>
      <w:i/>
      <w:color w:val="5D6D17" w:themeColor="accent3" w:themeShade="7F"/>
      <w:spacing w:val="10"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hAnsiTheme="majorHAnsi" w:cs="Times New Roman"/>
      <w:color w:val="008890" w:themeColor="accent1"/>
      <w:spacing w:val="1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hAnsiTheme="majorHAnsi" w:cs="Times New Roman"/>
      <w:i/>
      <w:color w:val="008890" w:themeColor="accent1"/>
      <w:spacing w:val="10"/>
      <w:szCs w:val="20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="Times New Roman"/>
      <w:b/>
      <w:i/>
      <w:smallCaps/>
      <w:color w:val="D2DF57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link w:val="IntenseQuoteChar"/>
    <w:uiPriority w:val="30"/>
    <w:qFormat/>
    <w:pPr>
      <w:pBdr>
        <w:top w:val="single" w:sz="36" w:space="10" w:color="23F2FF" w:themeColor="accent1" w:themeTint="99"/>
        <w:left w:val="single" w:sz="24" w:space="10" w:color="008890" w:themeColor="accent1"/>
        <w:bottom w:val="single" w:sz="36" w:space="10" w:color="B7D438" w:themeColor="accent3"/>
        <w:right w:val="single" w:sz="24" w:space="10" w:color="008890" w:themeColor="accent1"/>
      </w:pBdr>
      <w:shd w:val="clear" w:color="auto" w:fill="008890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hAnsiTheme="majorHAnsi" w:cs="Times New Roman"/>
      <w:i/>
      <w:color w:val="FFFFFF" w:themeColor="background1"/>
      <w:sz w:val="32"/>
      <w:szCs w:val="20"/>
      <w:shd w:val="clear" w:color="auto" w:fill="008890" w:themeFill="accent1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olor w:val="008890" w:themeColor="accent1"/>
      <w:sz w:val="22"/>
      <w:szCs w:val="20"/>
      <w:u w:val="single"/>
    </w:rPr>
  </w:style>
  <w:style w:type="paragraph" w:styleId="ListBullet">
    <w:name w:val="List Bullet"/>
    <w:basedOn w:val="Normal"/>
    <w:uiPriority w:val="36"/>
    <w:unhideWhenUsed/>
    <w:qFormat/>
    <w:pPr>
      <w:numPr>
        <w:numId w:val="11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qFormat/>
    <w:pPr>
      <w:numPr>
        <w:numId w:val="12"/>
      </w:numPr>
      <w:spacing w:after="0"/>
    </w:pPr>
  </w:style>
  <w:style w:type="paragraph" w:styleId="ListBullet3">
    <w:name w:val="List Bullet 3"/>
    <w:basedOn w:val="Normal"/>
    <w:uiPriority w:val="36"/>
    <w:unhideWhenUsed/>
    <w:qFormat/>
    <w:pPr>
      <w:numPr>
        <w:numId w:val="13"/>
      </w:numPr>
      <w:spacing w:after="0"/>
    </w:pPr>
  </w:style>
  <w:style w:type="paragraph" w:styleId="ListBullet4">
    <w:name w:val="List Bullet 4"/>
    <w:basedOn w:val="Normal"/>
    <w:uiPriority w:val="36"/>
    <w:unhideWhenUsed/>
    <w:qFormat/>
    <w:pPr>
      <w:numPr>
        <w:numId w:val="14"/>
      </w:numPr>
      <w:spacing w:after="0"/>
    </w:pPr>
  </w:style>
  <w:style w:type="paragraph" w:styleId="ListBullet5">
    <w:name w:val="List Bullet 5"/>
    <w:basedOn w:val="Normal"/>
    <w:uiPriority w:val="36"/>
    <w:unhideWhenUsed/>
    <w:qFormat/>
    <w:pPr>
      <w:numPr>
        <w:numId w:val="15"/>
      </w:numPr>
      <w:spacing w:after="0"/>
    </w:pPr>
  </w:style>
  <w:style w:type="paragraph" w:styleId="NoSpacing">
    <w:name w:val="No Spacing"/>
    <w:basedOn w:val="Normal"/>
    <w:uiPriority w:val="1"/>
    <w:qFormat/>
    <w:rsid w:val="00C77D65"/>
    <w:pPr>
      <w:spacing w:after="0" w:line="240" w:lineRule="auto"/>
    </w:pPr>
    <w:rPr>
      <w:b/>
      <w:color w:val="004348" w:themeColor="accent1" w:themeShade="8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color w:val="7F7F7F" w:themeColor="background1" w:themeShade="7F"/>
      <w:sz w:val="24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color w:val="7F7F7F" w:themeColor="background1" w:themeShade="7F"/>
      <w:sz w:val="24"/>
      <w:szCs w:val="20"/>
    </w:rPr>
  </w:style>
  <w:style w:type="character" w:styleId="Strong">
    <w:name w:val="Strong"/>
    <w:uiPriority w:val="22"/>
    <w:qFormat/>
    <w:rPr>
      <w:rFonts w:asciiTheme="minorHAnsi" w:hAnsiTheme="minorHAnsi"/>
      <w:b/>
      <w:color w:val="D2DF57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4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color w:val="737373" w:themeColor="text1" w:themeTint="8C"/>
      <w:sz w:val="22"/>
      <w:szCs w:val="20"/>
      <w:u w:val="single"/>
    </w:rPr>
  </w:style>
  <w:style w:type="table" w:styleId="TableGrid">
    <w:name w:val="Table Grid"/>
    <w:basedOn w:val="TableNormal"/>
    <w:uiPriority w:val="1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99"/>
    <w:unhideWhenUsed/>
    <w:qFormat/>
    <w:pPr>
      <w:tabs>
        <w:tab w:val="right" w:leader="dot" w:pos="8630"/>
      </w:tabs>
      <w:spacing w:after="40" w:line="240" w:lineRule="auto"/>
    </w:pPr>
    <w:rPr>
      <w:smallCaps/>
      <w:noProof/>
      <w:color w:val="D2DF57" w:themeColor="accent2"/>
    </w:rPr>
  </w:style>
  <w:style w:type="paragraph" w:styleId="TOC2">
    <w:name w:val="toc 2"/>
    <w:basedOn w:val="Normal"/>
    <w:next w:val="Normal"/>
    <w:autoRedefine/>
    <w:uiPriority w:val="9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semiHidden/>
    <w:unhideWhenUsed/>
    <w:rPr>
      <w:color w:val="CC9900" w:themeColor="hyperlink"/>
      <w:u w:val="single"/>
    </w:rPr>
  </w:style>
  <w:style w:type="table" w:styleId="PlainTable4">
    <w:name w:val="Plain Table 4"/>
    <w:basedOn w:val="TableNormal"/>
    <w:uiPriority w:val="44"/>
    <w:rsid w:val="0061698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hrum\AppData\Roaming\Microsoft\Templates\Report%20(Equity%20theme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Equity">
  <a:themeElements>
    <a:clrScheme name="Custom 227">
      <a:dk1>
        <a:sysClr val="windowText" lastClr="000000"/>
      </a:dk1>
      <a:lt1>
        <a:sysClr val="window" lastClr="FFFFFF"/>
      </a:lt1>
      <a:dk2>
        <a:srgbClr val="013D3D"/>
      </a:dk2>
      <a:lt2>
        <a:srgbClr val="E9E5DC"/>
      </a:lt2>
      <a:accent1>
        <a:srgbClr val="008890"/>
      </a:accent1>
      <a:accent2>
        <a:srgbClr val="D2DF57"/>
      </a:accent2>
      <a:accent3>
        <a:srgbClr val="B7D438"/>
      </a:accent3>
      <a:accent4>
        <a:srgbClr val="92C03E"/>
      </a:accent4>
      <a:accent5>
        <a:srgbClr val="A9D6D7"/>
      </a:accent5>
      <a:accent6>
        <a:srgbClr val="855D5D"/>
      </a:accent6>
      <a:hlink>
        <a:srgbClr val="CC9900"/>
      </a:hlink>
      <a:folHlink>
        <a:srgbClr val="96A9A9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E5BBCD-F1C0-422A-A6B5-8F6857CB6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(Equity theme)</Template>
  <TotalTime>57</TotalTime>
  <Pages>13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dhrumil shah</dc:creator>
  <cp:keywords/>
  <dc:description/>
  <cp:lastModifiedBy>dhrumil shah</cp:lastModifiedBy>
  <cp:revision>45</cp:revision>
  <dcterms:created xsi:type="dcterms:W3CDTF">2024-10-03T19:23:00Z</dcterms:created>
  <dcterms:modified xsi:type="dcterms:W3CDTF">2024-10-12T09:43:00Z</dcterms:modified>
</cp:coreProperties>
</file>